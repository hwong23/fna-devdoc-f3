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1454a33 del 31 Aug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subscription individual adicional con el proveedor de nube (CSP) adjudicado al FNA. Sumamos a estas adquisiciones de infraestructura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relacionado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2023-08-31T15:41:30Z</dcterms:created>
  <dcterms:modified xsi:type="dcterms:W3CDTF">2023-08-31T15:41:30Z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