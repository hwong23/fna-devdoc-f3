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d59eade del 08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2023-03-08T20:45:04Z</dcterms:created>
  <dcterms:modified xsi:type="dcterms:W3CDTF">2023-03-08T20:45:04Z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