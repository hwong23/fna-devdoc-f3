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08e4861 del 03 Aug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2023-08-03T16:39:20Z</dcterms:created>
  <dcterms:modified xsi:type="dcterms:W3CDTF">2023-08-03T16:39:20Z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