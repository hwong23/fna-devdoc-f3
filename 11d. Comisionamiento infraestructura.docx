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3c1070a del 31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2023-08-31T14:55:43Z</dcterms:created>
  <dcterms:modified xsi:type="dcterms:W3CDTF">2023-08-31T14:55:43Z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