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e44b2e4 del 24 Mar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2023-03-24T14:50:02Z</dcterms:created>
  <dcterms:modified xsi:type="dcterms:W3CDTF">2023-03-24T14:50:02Z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