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99930e4 del 21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2023-03-21T16:31:13Z</dcterms:created>
  <dcterms:modified xsi:type="dcterms:W3CDTF">2023-03-21T16:31:13Z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