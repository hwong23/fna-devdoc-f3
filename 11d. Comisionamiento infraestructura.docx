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30a3670 del 24 May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2023-05-24T05:55:21Z</dcterms:created>
  <dcterms:modified xsi:type="dcterms:W3CDTF">2023-05-24T05:55:21Z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