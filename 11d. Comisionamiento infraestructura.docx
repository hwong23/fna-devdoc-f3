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ea9ba99 del 31 Aug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2023-08-31T15:03:38Z</dcterms:created>
  <dcterms:modified xsi:type="dcterms:W3CDTF">2023-08-31T15:03:38Z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