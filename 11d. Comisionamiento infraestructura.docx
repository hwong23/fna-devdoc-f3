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2bca8e1 del 31 Aug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2023-08-31T14:59:03Z</dcterms:created>
  <dcterms:modified xsi:type="dcterms:W3CDTF">2023-08-31T14:59:03Z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