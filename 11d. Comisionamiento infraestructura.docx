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70756ff del 31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2023-08-31T14:52:56Z</dcterms:created>
  <dcterms:modified xsi:type="dcterms:W3CDTF">2023-08-31T14:52:56Z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